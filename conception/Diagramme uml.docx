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3B584" w14:textId="77777777" w:rsidR="00814441" w:rsidRPr="000C471E" w:rsidRDefault="00814441" w:rsidP="00814441">
      <w:pPr>
        <w:spacing w:line="360" w:lineRule="auto"/>
        <w:jc w:val="center"/>
        <w:rPr>
          <w:rFonts w:ascii="Times New Roman" w:hAnsi="Times New Roman" w:cs="Times New Roman"/>
          <w:b/>
          <w:color w:val="2F5496"/>
          <w:sz w:val="36"/>
          <w:szCs w:val="36"/>
        </w:rPr>
      </w:pPr>
      <w:r w:rsidRPr="000C471E">
        <w:rPr>
          <w:rFonts w:ascii="Times New Roman" w:hAnsi="Times New Roman" w:cs="Times New Roman"/>
          <w:b/>
          <w:color w:val="2F5496"/>
          <w:sz w:val="36"/>
          <w:szCs w:val="36"/>
        </w:rPr>
        <w:t>Projet Application mobile pour un restaurant :</w:t>
      </w:r>
    </w:p>
    <w:p w14:paraId="314C7F5D" w14:textId="77777777" w:rsidR="00814441" w:rsidRDefault="00814441" w:rsidP="00814441">
      <w:pPr>
        <w:pStyle w:val="Paragraphedeliste"/>
        <w:numPr>
          <w:ilvl w:val="0"/>
          <w:numId w:val="2"/>
        </w:numPr>
        <w:spacing w:before="240" w:line="360" w:lineRule="auto"/>
        <w:rPr>
          <w:b/>
          <w:bCs/>
          <w:color w:val="ED7D31"/>
          <w:sz w:val="28"/>
          <w:szCs w:val="28"/>
        </w:rPr>
      </w:pPr>
      <w:r>
        <w:rPr>
          <w:b/>
          <w:bCs/>
          <w:color w:val="ED7D31"/>
          <w:sz w:val="28"/>
          <w:szCs w:val="28"/>
        </w:rPr>
        <w:t xml:space="preserve">Diagramme de cas d’utilisation : </w:t>
      </w:r>
    </w:p>
    <w:p w14:paraId="5EBEECEC" w14:textId="2F6315DA" w:rsidR="00814441" w:rsidRPr="00814441" w:rsidRDefault="00814441" w:rsidP="00814441">
      <w:pPr>
        <w:pStyle w:val="Paragraphedeliste"/>
        <w:numPr>
          <w:ilvl w:val="0"/>
          <w:numId w:val="3"/>
        </w:numPr>
        <w:spacing w:after="0" w:line="254" w:lineRule="auto"/>
        <w:ind w:left="1434" w:hanging="357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3A3EBE7" wp14:editId="629DB7F6">
            <wp:simplePos x="0" y="0"/>
            <wp:positionH relativeFrom="column">
              <wp:posOffset>-213997</wp:posOffset>
            </wp:positionH>
            <wp:positionV relativeFrom="paragraph">
              <wp:posOffset>344171</wp:posOffset>
            </wp:positionV>
            <wp:extent cx="6301743" cy="3612510"/>
            <wp:effectExtent l="19050" t="19050" r="22857" b="2604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743" cy="3612510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DCU global : </w:t>
      </w:r>
    </w:p>
    <w:p w14:paraId="478786D9" w14:textId="77777777" w:rsidR="00814441" w:rsidRDefault="00814441" w:rsidP="00814441">
      <w:pPr>
        <w:pStyle w:val="Paragraphedeliste"/>
        <w:spacing w:after="0" w:line="254" w:lineRule="auto"/>
        <w:ind w:left="1434"/>
      </w:pPr>
    </w:p>
    <w:p w14:paraId="12E81E11" w14:textId="51F4ABAE" w:rsidR="00814441" w:rsidRPr="00814441" w:rsidRDefault="00814441" w:rsidP="00814441">
      <w:pPr>
        <w:pStyle w:val="Paragraphedeliste"/>
        <w:numPr>
          <w:ilvl w:val="0"/>
          <w:numId w:val="3"/>
        </w:numPr>
        <w:spacing w:after="0" w:line="254" w:lineRule="auto"/>
        <w:ind w:left="1434" w:hanging="357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9C337ED" wp14:editId="6BE7C8D5">
            <wp:simplePos x="0" y="0"/>
            <wp:positionH relativeFrom="column">
              <wp:posOffset>-210185</wp:posOffset>
            </wp:positionH>
            <wp:positionV relativeFrom="paragraph">
              <wp:posOffset>263525</wp:posOffset>
            </wp:positionV>
            <wp:extent cx="5760720" cy="2178685"/>
            <wp:effectExtent l="19050" t="19050" r="11430" b="12065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685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DCU de Serveur : </w:t>
      </w:r>
    </w:p>
    <w:p w14:paraId="69EB9D22" w14:textId="5B727B65" w:rsidR="00814441" w:rsidRDefault="00814441" w:rsidP="00814441">
      <w:pPr>
        <w:spacing w:after="0" w:line="254" w:lineRule="auto"/>
      </w:pPr>
    </w:p>
    <w:p w14:paraId="49EB3ACC" w14:textId="77777777" w:rsidR="00814441" w:rsidRDefault="00814441" w:rsidP="00814441">
      <w:pPr>
        <w:pStyle w:val="Paragraphedeliste"/>
        <w:numPr>
          <w:ilvl w:val="0"/>
          <w:numId w:val="3"/>
        </w:numPr>
        <w:spacing w:line="254" w:lineRule="auto"/>
        <w:ind w:left="1434" w:hanging="357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16B3A0D" wp14:editId="699EEC6C">
            <wp:simplePos x="0" y="0"/>
            <wp:positionH relativeFrom="column">
              <wp:posOffset>-225427</wp:posOffset>
            </wp:positionH>
            <wp:positionV relativeFrom="paragraph">
              <wp:posOffset>289563</wp:posOffset>
            </wp:positionV>
            <wp:extent cx="5760720" cy="1578611"/>
            <wp:effectExtent l="19050" t="19050" r="11430" b="21589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1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DCU de Cuisinier : </w:t>
      </w:r>
    </w:p>
    <w:p w14:paraId="603B90D4" w14:textId="77777777" w:rsidR="00814441" w:rsidRDefault="00814441" w:rsidP="00814441">
      <w:pPr>
        <w:pStyle w:val="Paragraphedeliste"/>
        <w:numPr>
          <w:ilvl w:val="0"/>
          <w:numId w:val="3"/>
        </w:numPr>
        <w:spacing w:before="3240" w:line="254" w:lineRule="auto"/>
        <w:ind w:left="1434" w:hanging="357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E0D410" wp14:editId="1C3421B6">
            <wp:simplePos x="0" y="0"/>
            <wp:positionH relativeFrom="column">
              <wp:posOffset>-155576</wp:posOffset>
            </wp:positionH>
            <wp:positionV relativeFrom="paragraph">
              <wp:posOffset>255903</wp:posOffset>
            </wp:positionV>
            <wp:extent cx="5760720" cy="1754505"/>
            <wp:effectExtent l="19050" t="19050" r="11430" b="17145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4505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DCU de Caissier : </w:t>
      </w:r>
    </w:p>
    <w:p w14:paraId="77C5AFD9" w14:textId="77777777" w:rsidR="00814441" w:rsidRDefault="00814441" w:rsidP="00814441">
      <w:pPr>
        <w:pStyle w:val="Paragraphedeliste"/>
        <w:spacing w:line="254" w:lineRule="auto"/>
        <w:ind w:left="1434"/>
        <w:rPr>
          <w:color w:val="000000"/>
          <w:sz w:val="28"/>
          <w:szCs w:val="28"/>
        </w:rPr>
      </w:pPr>
    </w:p>
    <w:p w14:paraId="1524141E" w14:textId="1E96275C" w:rsidR="00814441" w:rsidRDefault="000C471E" w:rsidP="00814441">
      <w:pPr>
        <w:pStyle w:val="Paragraphedeliste"/>
        <w:numPr>
          <w:ilvl w:val="0"/>
          <w:numId w:val="3"/>
        </w:numPr>
        <w:spacing w:line="254" w:lineRule="auto"/>
        <w:ind w:left="1434" w:hanging="357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6741267" wp14:editId="727A41D4">
            <wp:simplePos x="0" y="0"/>
            <wp:positionH relativeFrom="column">
              <wp:posOffset>-156845</wp:posOffset>
            </wp:positionH>
            <wp:positionV relativeFrom="paragraph">
              <wp:posOffset>348615</wp:posOffset>
            </wp:positionV>
            <wp:extent cx="5760720" cy="2834640"/>
            <wp:effectExtent l="19050" t="19050" r="11430" b="2286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  <a:noFill/>
                    <a:ln w="9528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814441">
        <w:rPr>
          <w:color w:val="000000"/>
          <w:sz w:val="28"/>
          <w:szCs w:val="28"/>
        </w:rPr>
        <w:t xml:space="preserve">DCU de Admin : </w:t>
      </w:r>
    </w:p>
    <w:p w14:paraId="24247C72" w14:textId="5F60C5EE" w:rsidR="00814441" w:rsidRPr="000C471E" w:rsidRDefault="00814441" w:rsidP="00814441">
      <w:pPr>
        <w:pStyle w:val="Paragraphedeliste"/>
        <w:rPr>
          <w:color w:val="000000"/>
          <w:sz w:val="12"/>
          <w:szCs w:val="12"/>
        </w:rPr>
      </w:pPr>
    </w:p>
    <w:p w14:paraId="40B80E81" w14:textId="77777777" w:rsidR="003C0AE5" w:rsidRDefault="003C0AE5" w:rsidP="003C0AE5">
      <w:pPr>
        <w:pStyle w:val="Paragraphedeliste"/>
        <w:numPr>
          <w:ilvl w:val="0"/>
          <w:numId w:val="2"/>
        </w:numPr>
        <w:spacing w:before="240" w:line="360" w:lineRule="auto"/>
        <w:rPr>
          <w:b/>
          <w:bCs/>
          <w:color w:val="ED7D31"/>
          <w:sz w:val="28"/>
          <w:szCs w:val="28"/>
        </w:rPr>
      </w:pPr>
      <w:r>
        <w:rPr>
          <w:b/>
          <w:bCs/>
          <w:color w:val="ED7D31"/>
          <w:sz w:val="28"/>
          <w:szCs w:val="28"/>
        </w:rPr>
        <w:t xml:space="preserve">Diagramme de séquence : </w:t>
      </w:r>
    </w:p>
    <w:p w14:paraId="70115183" w14:textId="6C9EEB13" w:rsidR="003C0AE5" w:rsidRDefault="003C0AE5" w:rsidP="003C0AE5">
      <w:pPr>
        <w:pStyle w:val="Paragraphedeliste"/>
        <w:numPr>
          <w:ilvl w:val="0"/>
          <w:numId w:val="1"/>
        </w:numPr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3C0AE5">
        <w:rPr>
          <w:rFonts w:ascii="Times New Roman" w:hAnsi="Times New Roman" w:cs="Times New Roman"/>
          <w:color w:val="000000"/>
          <w:sz w:val="28"/>
          <w:szCs w:val="28"/>
        </w:rPr>
        <w:t xml:space="preserve">Diagramme de séquences « Identification » : </w:t>
      </w:r>
    </w:p>
    <w:p w14:paraId="27AD3363" w14:textId="70E143D6" w:rsidR="003C0AE5" w:rsidRPr="003C0AE5" w:rsidRDefault="003C0AE5" w:rsidP="003C0AE5">
      <w:pPr>
        <w:pStyle w:val="Paragraphedeliste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F467AD" wp14:editId="6CB001E4">
            <wp:extent cx="4846320" cy="3180665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5932" cy="318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7351" w14:textId="77777777" w:rsidR="003C0AE5" w:rsidRDefault="003C0AE5" w:rsidP="00F757B6">
      <w:pPr>
        <w:ind w:hanging="360"/>
      </w:pPr>
    </w:p>
    <w:p w14:paraId="3699AE14" w14:textId="158D4D12" w:rsidR="003C0AE5" w:rsidRDefault="003C0AE5" w:rsidP="00F757B6">
      <w:pPr>
        <w:ind w:hanging="360"/>
        <w:sectPr w:rsidR="003C0AE5" w:rsidSect="00814441">
          <w:pgSz w:w="11906" w:h="16838"/>
          <w:pgMar w:top="567" w:right="1417" w:bottom="426" w:left="1417" w:header="720" w:footer="720" w:gutter="0"/>
          <w:cols w:space="720"/>
        </w:sectPr>
      </w:pPr>
    </w:p>
    <w:p w14:paraId="2E3ACA4F" w14:textId="3F25278D" w:rsidR="00F757B6" w:rsidRDefault="00342C65" w:rsidP="00F757B6">
      <w:pPr>
        <w:pStyle w:val="Paragraphedeliste"/>
        <w:numPr>
          <w:ilvl w:val="0"/>
          <w:numId w:val="1"/>
        </w:numPr>
        <w:ind w:left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871FD4" wp14:editId="16D54AE6">
            <wp:simplePos x="0" y="0"/>
            <wp:positionH relativeFrom="column">
              <wp:posOffset>-404495</wp:posOffset>
            </wp:positionH>
            <wp:positionV relativeFrom="paragraph">
              <wp:posOffset>6396355</wp:posOffset>
            </wp:positionV>
            <wp:extent cx="6699600" cy="2006637"/>
            <wp:effectExtent l="0" t="0" r="635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600" cy="2006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43187B6" wp14:editId="4332DB77">
            <wp:simplePos x="0" y="0"/>
            <wp:positionH relativeFrom="column">
              <wp:posOffset>-412115</wp:posOffset>
            </wp:positionH>
            <wp:positionV relativeFrom="paragraph">
              <wp:posOffset>3355975</wp:posOffset>
            </wp:positionV>
            <wp:extent cx="6703200" cy="3047024"/>
            <wp:effectExtent l="0" t="0" r="2540" b="127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200" cy="304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7B6">
        <w:rPr>
          <w:noProof/>
        </w:rPr>
        <w:drawing>
          <wp:anchor distT="0" distB="0" distL="114300" distR="114300" simplePos="0" relativeHeight="251663360" behindDoc="0" locked="0" layoutInCell="1" allowOverlap="1" wp14:anchorId="68415D14" wp14:editId="28E61A6F">
            <wp:simplePos x="0" y="0"/>
            <wp:positionH relativeFrom="column">
              <wp:posOffset>-405130</wp:posOffset>
            </wp:positionH>
            <wp:positionV relativeFrom="paragraph">
              <wp:posOffset>330835</wp:posOffset>
            </wp:positionV>
            <wp:extent cx="6684010" cy="3025140"/>
            <wp:effectExtent l="0" t="0" r="2540" b="381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7B6">
        <w:rPr>
          <w:rFonts w:ascii="Times New Roman" w:hAnsi="Times New Roman" w:cs="Times New Roman"/>
          <w:sz w:val="28"/>
          <w:szCs w:val="28"/>
        </w:rPr>
        <w:t>D</w:t>
      </w:r>
      <w:r w:rsidR="00F757B6">
        <w:rPr>
          <w:rFonts w:ascii="Times New Roman" w:hAnsi="Times New Roman" w:cs="Times New Roman"/>
          <w:color w:val="000000"/>
          <w:sz w:val="28"/>
          <w:szCs w:val="28"/>
        </w:rPr>
        <w:t xml:space="preserve">iagramme de séquences « Passer une commande » : </w:t>
      </w:r>
    </w:p>
    <w:p w14:paraId="27CDF5D5" w14:textId="4ABEE450" w:rsidR="004601BA" w:rsidRDefault="004601BA"/>
    <w:p w14:paraId="205BDF14" w14:textId="77777777" w:rsidR="000F2B9F" w:rsidRDefault="000F2B9F">
      <w:pPr>
        <w:sectPr w:rsidR="000F2B9F" w:rsidSect="00354AC3">
          <w:pgSz w:w="11906" w:h="16838"/>
          <w:pgMar w:top="567" w:right="1417" w:bottom="1417" w:left="1417" w:header="720" w:footer="720" w:gutter="0"/>
          <w:cols w:space="720"/>
        </w:sectPr>
      </w:pPr>
    </w:p>
    <w:p w14:paraId="63309C05" w14:textId="5D9800BF" w:rsidR="000F2B9F" w:rsidRDefault="003B2BCF" w:rsidP="003B2BCF">
      <w:pPr>
        <w:pStyle w:val="Paragraphedeliste"/>
        <w:numPr>
          <w:ilvl w:val="0"/>
          <w:numId w:val="1"/>
        </w:numPr>
        <w:ind w:left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786B493" wp14:editId="55D91EAE">
            <wp:simplePos x="0" y="0"/>
            <wp:positionH relativeFrom="column">
              <wp:posOffset>-274955</wp:posOffset>
            </wp:positionH>
            <wp:positionV relativeFrom="paragraph">
              <wp:posOffset>7066915</wp:posOffset>
            </wp:positionV>
            <wp:extent cx="6368400" cy="2500468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00" cy="250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A048959" wp14:editId="18FD29CC">
            <wp:simplePos x="0" y="0"/>
            <wp:positionH relativeFrom="column">
              <wp:posOffset>-297815</wp:posOffset>
            </wp:positionH>
            <wp:positionV relativeFrom="paragraph">
              <wp:posOffset>4552315</wp:posOffset>
            </wp:positionV>
            <wp:extent cx="6386400" cy="2511655"/>
            <wp:effectExtent l="0" t="0" r="0" b="3175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400" cy="25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CD0C06E" wp14:editId="027FDE7F">
            <wp:simplePos x="0" y="0"/>
            <wp:positionH relativeFrom="column">
              <wp:posOffset>-274955</wp:posOffset>
            </wp:positionH>
            <wp:positionV relativeFrom="paragraph">
              <wp:posOffset>262255</wp:posOffset>
            </wp:positionV>
            <wp:extent cx="6362700" cy="429387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A6E">
        <w:rPr>
          <w:rFonts w:ascii="Times New Roman" w:hAnsi="Times New Roman" w:cs="Times New Roman"/>
          <w:color w:val="000000"/>
          <w:sz w:val="28"/>
          <w:szCs w:val="28"/>
        </w:rPr>
        <w:t>D</w:t>
      </w:r>
      <w:r w:rsidR="001C0A6E">
        <w:rPr>
          <w:rFonts w:ascii="Times New Roman" w:hAnsi="Times New Roman" w:cs="Times New Roman"/>
          <w:color w:val="000000"/>
          <w:sz w:val="28"/>
          <w:szCs w:val="28"/>
        </w:rPr>
        <w:t xml:space="preserve">iagramme de séquences « </w:t>
      </w:r>
      <w:r w:rsidR="001C0A6E" w:rsidRPr="000F2B9F">
        <w:rPr>
          <w:rFonts w:ascii="Times New Roman" w:hAnsi="Times New Roman" w:cs="Times New Roman"/>
          <w:color w:val="000000"/>
          <w:sz w:val="28"/>
          <w:szCs w:val="28"/>
        </w:rPr>
        <w:t xml:space="preserve">Gestion des </w:t>
      </w:r>
      <w:r w:rsidR="001C0A6E">
        <w:rPr>
          <w:rFonts w:ascii="Times New Roman" w:hAnsi="Times New Roman" w:cs="Times New Roman"/>
          <w:color w:val="000000"/>
          <w:sz w:val="28"/>
          <w:szCs w:val="28"/>
        </w:rPr>
        <w:t>utilisateurs</w:t>
      </w:r>
      <w:r w:rsidR="001C0A6E" w:rsidRPr="001C0A6E">
        <w:rPr>
          <w:rFonts w:ascii="Times New Roman" w:hAnsi="Times New Roman" w:cs="Times New Roman"/>
          <w:color w:val="000000"/>
          <w:sz w:val="28"/>
          <w:szCs w:val="28"/>
        </w:rPr>
        <w:t>/articles</w:t>
      </w:r>
      <w:r w:rsidR="001C0A6E" w:rsidRPr="001C0A6E">
        <w:rPr>
          <w:rFonts w:ascii="Times New Roman" w:hAnsi="Times New Roman" w:cs="Times New Roman"/>
          <w:color w:val="000000"/>
          <w:sz w:val="28"/>
          <w:szCs w:val="28"/>
        </w:rPr>
        <w:t xml:space="preserve"> » : </w:t>
      </w:r>
    </w:p>
    <w:p w14:paraId="4E6BAB3C" w14:textId="01420A76" w:rsidR="001C0A6E" w:rsidRDefault="001C0A6E"/>
    <w:p w14:paraId="54DABBFB" w14:textId="21C09E38" w:rsidR="001C0A6E" w:rsidRDefault="00354AC3" w:rsidP="000C471E">
      <w:pPr>
        <w:pStyle w:val="Paragraphedeliste"/>
        <w:numPr>
          <w:ilvl w:val="0"/>
          <w:numId w:val="1"/>
        </w:numPr>
        <w:ind w:left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D4F7BB" wp14:editId="454B293B">
            <wp:simplePos x="0" y="0"/>
            <wp:positionH relativeFrom="column">
              <wp:posOffset>-343535</wp:posOffset>
            </wp:positionH>
            <wp:positionV relativeFrom="paragraph">
              <wp:posOffset>7313295</wp:posOffset>
            </wp:positionV>
            <wp:extent cx="6530400" cy="2719093"/>
            <wp:effectExtent l="0" t="0" r="3810" b="508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19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C10F5E1" wp14:editId="75903EC1">
            <wp:simplePos x="0" y="0"/>
            <wp:positionH relativeFrom="column">
              <wp:posOffset>-328295</wp:posOffset>
            </wp:positionH>
            <wp:positionV relativeFrom="paragraph">
              <wp:posOffset>3752215</wp:posOffset>
            </wp:positionV>
            <wp:extent cx="6534000" cy="3706812"/>
            <wp:effectExtent l="0" t="0" r="635" b="8255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000" cy="3706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720B498" wp14:editId="19C26BBB">
            <wp:simplePos x="0" y="0"/>
            <wp:positionH relativeFrom="column">
              <wp:posOffset>-366395</wp:posOffset>
            </wp:positionH>
            <wp:positionV relativeFrom="paragraph">
              <wp:posOffset>315595</wp:posOffset>
            </wp:positionV>
            <wp:extent cx="6560820" cy="343789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iagramme de séquences « </w:t>
      </w:r>
      <w:r w:rsidRPr="000F2B9F">
        <w:rPr>
          <w:rFonts w:ascii="Times New Roman" w:hAnsi="Times New Roman" w:cs="Times New Roman"/>
          <w:color w:val="000000"/>
          <w:sz w:val="28"/>
          <w:szCs w:val="28"/>
        </w:rPr>
        <w:t xml:space="preserve">Gestion des </w:t>
      </w:r>
      <w:r>
        <w:rPr>
          <w:rFonts w:ascii="Times New Roman" w:hAnsi="Times New Roman" w:cs="Times New Roman"/>
          <w:color w:val="000000"/>
          <w:sz w:val="28"/>
          <w:szCs w:val="28"/>
        </w:rPr>
        <w:t>catégories</w:t>
      </w:r>
      <w:r w:rsidRPr="001C0A6E">
        <w:rPr>
          <w:rFonts w:ascii="Times New Roman" w:hAnsi="Times New Roman" w:cs="Times New Roman"/>
          <w:color w:val="000000"/>
          <w:sz w:val="28"/>
          <w:szCs w:val="28"/>
        </w:rPr>
        <w:t xml:space="preserve"> » : </w:t>
      </w:r>
    </w:p>
    <w:sectPr w:rsidR="001C0A6E" w:rsidSect="007E172B">
      <w:pgSz w:w="11906" w:h="16838"/>
      <w:pgMar w:top="567" w:right="1417" w:bottom="28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DF5DC" w14:textId="77777777" w:rsidR="00000000" w:rsidRDefault="000C471E">
      <w:pPr>
        <w:spacing w:after="0" w:line="240" w:lineRule="auto"/>
      </w:pPr>
      <w:r>
        <w:separator/>
      </w:r>
    </w:p>
  </w:endnote>
  <w:endnote w:type="continuationSeparator" w:id="0">
    <w:p w14:paraId="27CDF5DE" w14:textId="77777777" w:rsidR="00000000" w:rsidRDefault="000C4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DF5D8" w14:textId="77777777" w:rsidR="00000000" w:rsidRDefault="000C471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7CDF5DA" w14:textId="77777777" w:rsidR="00000000" w:rsidRDefault="000C47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67704"/>
    <w:multiLevelType w:val="multilevel"/>
    <w:tmpl w:val="2AD0BB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A60E92"/>
    <w:multiLevelType w:val="multilevel"/>
    <w:tmpl w:val="68C6E6A6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78BD405F"/>
    <w:multiLevelType w:val="multilevel"/>
    <w:tmpl w:val="9E7C97AA"/>
    <w:lvl w:ilvl="0">
      <w:numFmt w:val="bullet"/>
      <w:lvlText w:val=""/>
      <w:lvlJc w:val="left"/>
      <w:pPr>
        <w:ind w:left="144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 w16cid:durableId="2029288729">
    <w:abstractNumId w:val="1"/>
  </w:num>
  <w:num w:numId="2" w16cid:durableId="682441889">
    <w:abstractNumId w:val="0"/>
  </w:num>
  <w:num w:numId="3" w16cid:durableId="6326401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601BA"/>
    <w:rsid w:val="000C471E"/>
    <w:rsid w:val="000F2B9F"/>
    <w:rsid w:val="001676FB"/>
    <w:rsid w:val="001C0A6E"/>
    <w:rsid w:val="00342C65"/>
    <w:rsid w:val="00354AC3"/>
    <w:rsid w:val="003B2BCF"/>
    <w:rsid w:val="003C0AE5"/>
    <w:rsid w:val="004601BA"/>
    <w:rsid w:val="007E172B"/>
    <w:rsid w:val="00814441"/>
    <w:rsid w:val="00C22A83"/>
    <w:rsid w:val="00F7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DF5D4"/>
  <w15:docId w15:val="{18EC1262-C31F-497D-B24E-7EBA1DBED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fr-FR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pPr>
      <w:spacing w:line="251" w:lineRule="auto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66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 BENJILALI</dc:creator>
  <dc:description/>
  <cp:lastModifiedBy>Khadija BENJILALI</cp:lastModifiedBy>
  <cp:revision>2</cp:revision>
  <cp:lastPrinted>2022-07-23T20:12:00Z</cp:lastPrinted>
  <dcterms:created xsi:type="dcterms:W3CDTF">2022-07-24T15:20:00Z</dcterms:created>
  <dcterms:modified xsi:type="dcterms:W3CDTF">2022-07-24T15:20:00Z</dcterms:modified>
</cp:coreProperties>
</file>